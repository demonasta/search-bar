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428004A8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04D8A363" w14:textId="5AA9DF21" w:rsidR="00692703" w:rsidRPr="00CF1A49" w:rsidRDefault="00347BDA" w:rsidP="00913946">
            <w:pPr>
              <w:pStyle w:val="Title"/>
            </w:pPr>
            <w:r>
              <w:t>Dinesh kumar</w:t>
            </w:r>
            <w:r w:rsidR="00692703" w:rsidRPr="00CF1A49">
              <w:t xml:space="preserve"> </w:t>
            </w:r>
            <w:r>
              <w:t>. A</w:t>
            </w:r>
          </w:p>
          <w:p w14:paraId="0600B98D" w14:textId="5A6F8277" w:rsidR="00692703" w:rsidRPr="00CF1A49" w:rsidRDefault="00347BDA" w:rsidP="00913946">
            <w:pPr>
              <w:pStyle w:val="ContactInfo"/>
              <w:contextualSpacing w:val="0"/>
            </w:pPr>
            <w:r>
              <w:t>24/3 33</w:t>
            </w:r>
            <w:r w:rsidRPr="00347BDA">
              <w:rPr>
                <w:vertAlign w:val="superscript"/>
              </w:rPr>
              <w:t>rd</w:t>
            </w:r>
            <w:r>
              <w:t xml:space="preserve"> jp nagar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94B6BA1EE0A848B699585D0A0C2156D9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9008093765</w:t>
            </w:r>
          </w:p>
          <w:p w14:paraId="64DB0C9E" w14:textId="1D625C31" w:rsidR="00692703" w:rsidRPr="00CF1A49" w:rsidRDefault="00347BDA" w:rsidP="00913946">
            <w:pPr>
              <w:pStyle w:val="ContactInfoEmphasis"/>
              <w:contextualSpacing w:val="0"/>
            </w:pPr>
            <w:r>
              <w:t>Dineshkumardk10.97@gmail.com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57DDB17056D54EB0A378B9F0CE9988E2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https://www.linkedin.com/in/dinesh-kumar-8211121a1</w:t>
            </w:r>
            <w:r w:rsidR="00692703" w:rsidRPr="00CF1A49">
              <w:t xml:space="preserve"> </w:t>
            </w:r>
          </w:p>
        </w:tc>
      </w:tr>
      <w:tr w:rsidR="009571D8" w:rsidRPr="00CF1A49" w14:paraId="51317C01" w14:textId="77777777" w:rsidTr="00692703">
        <w:tc>
          <w:tcPr>
            <w:tcW w:w="9360" w:type="dxa"/>
            <w:tcMar>
              <w:top w:w="432" w:type="dxa"/>
            </w:tcMar>
          </w:tcPr>
          <w:p w14:paraId="443F7327" w14:textId="06712641" w:rsidR="001755A8" w:rsidRPr="00CF1A49" w:rsidRDefault="00451319" w:rsidP="00913946">
            <w:pPr>
              <w:contextualSpacing w:val="0"/>
            </w:pPr>
            <w:r>
              <w:t xml:space="preserve">To secure a position that </w:t>
            </w:r>
            <w:r w:rsidR="00C354EC">
              <w:t>utilizes</w:t>
            </w:r>
            <w:r>
              <w:t xml:space="preserve"> my skills and experience while providing me with an </w:t>
            </w:r>
            <w:r w:rsidR="00C354EC">
              <w:t>opportunity</w:t>
            </w:r>
            <w:r>
              <w:t xml:space="preserve"> </w:t>
            </w:r>
            <w:r w:rsidR="00C354EC">
              <w:t>to reach my full potential professionally.</w:t>
            </w:r>
          </w:p>
        </w:tc>
      </w:tr>
    </w:tbl>
    <w:p w14:paraId="726F0E39" w14:textId="77777777" w:rsidR="004E01EB" w:rsidRPr="00CF1A49" w:rsidRDefault="00C354EC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559DFCD86A0A40BBB469AF46DEC9B45E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5CA35201" w14:textId="77777777" w:rsidTr="00D66A52">
        <w:tc>
          <w:tcPr>
            <w:tcW w:w="9355" w:type="dxa"/>
          </w:tcPr>
          <w:p w14:paraId="29819513" w14:textId="05BE4108" w:rsidR="001D0BF1" w:rsidRPr="00CF1A49" w:rsidRDefault="00451319" w:rsidP="001D0BF1">
            <w:pPr>
              <w:pStyle w:val="Heading3"/>
              <w:contextualSpacing w:val="0"/>
              <w:outlineLvl w:val="2"/>
            </w:pPr>
            <w:r>
              <w:t>07/12/2021</w:t>
            </w:r>
            <w:r w:rsidR="001D0BF1" w:rsidRPr="00CF1A49">
              <w:t xml:space="preserve"> – </w:t>
            </w:r>
            <w:sdt>
              <w:sdtPr>
                <w:alias w:val="Enter date to for company 1: "/>
                <w:tag w:val="Enter date to for company 1: "/>
                <w:id w:val="182949357"/>
                <w:placeholder>
                  <w:docPart w:val="C2F4C556565A49A1BB487FD249E82EE3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CF1A49">
                  <w:t>To</w:t>
                </w:r>
              </w:sdtContent>
            </w:sdt>
            <w:r>
              <w:t xml:space="preserve"> Present</w:t>
            </w:r>
          </w:p>
          <w:p w14:paraId="6B40B0D3" w14:textId="3C3EB5AB" w:rsidR="001D0BF1" w:rsidRPr="00CF1A49" w:rsidRDefault="00347BDA" w:rsidP="001D0BF1">
            <w:pPr>
              <w:pStyle w:val="Heading2"/>
              <w:contextualSpacing w:val="0"/>
              <w:outlineLvl w:val="1"/>
            </w:pPr>
            <w:r>
              <w:t>P</w:t>
            </w:r>
            <w:r w:rsidR="00451319">
              <w:t xml:space="preserve">rogramming </w:t>
            </w:r>
            <w:r>
              <w:t>A</w:t>
            </w:r>
            <w:r w:rsidR="00451319">
              <w:t xml:space="preserve">nalyst </w:t>
            </w:r>
            <w:r>
              <w:t>t</w:t>
            </w:r>
            <w:r w:rsidR="00451319">
              <w:t>rainee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Cognizant</w:t>
            </w:r>
          </w:p>
          <w:p w14:paraId="2BCC6DF6" w14:textId="141218BE" w:rsidR="001E3120" w:rsidRPr="00451319" w:rsidRDefault="00451319" w:rsidP="001D0BF1">
            <w:pPr>
              <w:contextualSpacing w:val="0"/>
              <w:rPr>
                <w:sz w:val="21"/>
                <w:szCs w:val="21"/>
              </w:rPr>
            </w:pPr>
            <w:r w:rsidRPr="00451319">
              <w:rPr>
                <w:rFonts w:ascii="Arial" w:hAnsi="Arial" w:cs="Arial"/>
                <w:color w:val="202124"/>
                <w:shd w:val="clear" w:color="auto" w:fill="FFFFFF"/>
              </w:rPr>
              <w:t>Create knowledge articles on the problem, workaround solutions. Create test cases based on the knowledge of the domain/product. Provide timely inputs or mentor other team members working on the project</w:t>
            </w:r>
          </w:p>
        </w:tc>
      </w:tr>
      <w:tr w:rsidR="00F61DF9" w:rsidRPr="00CF1A49" w14:paraId="2F22594A" w14:textId="77777777" w:rsidTr="00F61DF9">
        <w:tc>
          <w:tcPr>
            <w:tcW w:w="9355" w:type="dxa"/>
            <w:tcMar>
              <w:top w:w="216" w:type="dxa"/>
            </w:tcMar>
          </w:tcPr>
          <w:p w14:paraId="008DCFD3" w14:textId="22AA4E26" w:rsidR="00F61DF9" w:rsidRPr="00CF1A49" w:rsidRDefault="00451319" w:rsidP="00F61DF9">
            <w:pPr>
              <w:pStyle w:val="Heading3"/>
              <w:contextualSpacing w:val="0"/>
              <w:outlineLvl w:val="2"/>
            </w:pPr>
            <w:r>
              <w:t>19/04/2021</w:t>
            </w:r>
            <w:r w:rsidR="00F61DF9" w:rsidRPr="00CF1A49">
              <w:t xml:space="preserve"> –</w:t>
            </w:r>
            <w:r>
              <w:t xml:space="preserve"> 06/12/2021</w:t>
            </w:r>
          </w:p>
          <w:p w14:paraId="5B6A94DD" w14:textId="1B2924D4" w:rsidR="00F61DF9" w:rsidRPr="00CF1A49" w:rsidRDefault="00451319" w:rsidP="00F61DF9">
            <w:pPr>
              <w:pStyle w:val="Heading2"/>
              <w:contextualSpacing w:val="0"/>
              <w:outlineLvl w:val="1"/>
            </w:pPr>
            <w:r>
              <w:t>Trms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Amazon</w:t>
            </w:r>
          </w:p>
          <w:p w14:paraId="22DDB981" w14:textId="4D4B9153" w:rsidR="00F61DF9" w:rsidRDefault="00451319" w:rsidP="00F61DF9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Transaction Risk Management Systems (TRMS) is the Amazon 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organization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that is dedicated to preserving customer trust. Our mission is to make Amazon the safest and most trusted place on Earth by protecting the innocent and deterring the ill-intentioned.</w:t>
            </w:r>
          </w:p>
        </w:tc>
      </w:tr>
    </w:tbl>
    <w:sdt>
      <w:sdtPr>
        <w:alias w:val="Education:"/>
        <w:tag w:val="Education:"/>
        <w:id w:val="-1908763273"/>
        <w:placeholder>
          <w:docPart w:val="9E2391F5A3DC4406936D31A49C694F75"/>
        </w:placeholder>
        <w:temporary/>
        <w:showingPlcHdr/>
        <w15:appearance w15:val="hidden"/>
      </w:sdtPr>
      <w:sdtEndPr/>
      <w:sdtContent>
        <w:p w14:paraId="53C8340A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6A3C1EA6" w14:textId="77777777" w:rsidTr="00D66A52">
        <w:tc>
          <w:tcPr>
            <w:tcW w:w="9355" w:type="dxa"/>
          </w:tcPr>
          <w:p w14:paraId="42813A66" w14:textId="203E6C36" w:rsidR="001D0BF1" w:rsidRPr="00CF1A49" w:rsidRDefault="00451319" w:rsidP="001D0BF1">
            <w:pPr>
              <w:pStyle w:val="Heading3"/>
              <w:contextualSpacing w:val="0"/>
              <w:outlineLvl w:val="2"/>
            </w:pPr>
            <w:r>
              <w:t>August 2017-2020</w:t>
            </w:r>
          </w:p>
          <w:p w14:paraId="72AA41EE" w14:textId="206DF0B8" w:rsidR="001D0BF1" w:rsidRPr="00CF1A49" w:rsidRDefault="00451319" w:rsidP="001D0BF1">
            <w:pPr>
              <w:pStyle w:val="Heading2"/>
              <w:contextualSpacing w:val="0"/>
              <w:outlineLvl w:val="1"/>
            </w:pPr>
            <w:r>
              <w:t xml:space="preserve">Bachelor of  engineering in information science and engineering 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Dayananada Sagar collge of engineering</w:t>
            </w:r>
          </w:p>
          <w:p w14:paraId="08B0305D" w14:textId="4C800D84" w:rsidR="007538DC" w:rsidRPr="00CF1A49" w:rsidRDefault="00451319" w:rsidP="007538DC">
            <w:pPr>
              <w:contextualSpacing w:val="0"/>
            </w:pPr>
            <w:r>
              <w:t>6.68 CGPA</w:t>
            </w:r>
          </w:p>
        </w:tc>
      </w:tr>
      <w:tr w:rsidR="00F61DF9" w:rsidRPr="00CF1A49" w14:paraId="487FDD7C" w14:textId="77777777" w:rsidTr="00F61DF9">
        <w:tc>
          <w:tcPr>
            <w:tcW w:w="9355" w:type="dxa"/>
            <w:tcMar>
              <w:top w:w="216" w:type="dxa"/>
            </w:tcMar>
          </w:tcPr>
          <w:p w14:paraId="1F70AF5B" w14:textId="3055C31E" w:rsidR="00F61DF9" w:rsidRPr="00CF1A49" w:rsidRDefault="00451319" w:rsidP="00F61DF9">
            <w:pPr>
              <w:pStyle w:val="Heading3"/>
              <w:contextualSpacing w:val="0"/>
              <w:outlineLvl w:val="2"/>
            </w:pPr>
            <w:r>
              <w:t>July</w:t>
            </w:r>
            <w:r w:rsidR="00F61DF9" w:rsidRPr="00CF1A49">
              <w:t xml:space="preserve"> </w:t>
            </w:r>
            <w:r>
              <w:t>2013 - 2017</w:t>
            </w:r>
          </w:p>
          <w:p w14:paraId="410402DC" w14:textId="15E51C9A" w:rsidR="00F61DF9" w:rsidRPr="00CF1A49" w:rsidRDefault="00451319" w:rsidP="00F61DF9">
            <w:pPr>
              <w:pStyle w:val="Heading2"/>
              <w:contextualSpacing w:val="0"/>
              <w:outlineLvl w:val="1"/>
            </w:pPr>
            <w:r>
              <w:t xml:space="preserve">Diploma in computer science and engineering 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baldwin polytechnic</w:t>
            </w:r>
          </w:p>
          <w:p w14:paraId="51EE92BA" w14:textId="35D82B95" w:rsidR="00F61DF9" w:rsidRDefault="00451319" w:rsidP="00F61DF9">
            <w:r>
              <w:t>67% overall</w:t>
            </w:r>
          </w:p>
        </w:tc>
      </w:tr>
    </w:tbl>
    <w:sdt>
      <w:sdtPr>
        <w:alias w:val="Skills:"/>
        <w:tag w:val="Skills:"/>
        <w:id w:val="-1392877668"/>
        <w:placeholder>
          <w:docPart w:val="0BD7C2FD698B40FE973515148AFCDD94"/>
        </w:placeholder>
        <w:temporary/>
        <w:showingPlcHdr/>
        <w15:appearance w15:val="hidden"/>
      </w:sdtPr>
      <w:sdtEndPr/>
      <w:sdtContent>
        <w:p w14:paraId="6C60B7CF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4F2884A1" w14:textId="77777777" w:rsidTr="00CF1A49">
        <w:tc>
          <w:tcPr>
            <w:tcW w:w="4675" w:type="dxa"/>
          </w:tcPr>
          <w:p w14:paraId="55787144" w14:textId="478AF2CD" w:rsidR="001E3120" w:rsidRPr="00C354EC" w:rsidRDefault="00451319" w:rsidP="006E1507">
            <w:pPr>
              <w:pStyle w:val="ListBullet"/>
              <w:contextualSpacing w:val="0"/>
              <w:rPr>
                <w:rFonts w:ascii="Arial" w:hAnsi="Arial" w:cs="Arial"/>
              </w:rPr>
            </w:pPr>
            <w:r w:rsidRPr="00C354EC">
              <w:rPr>
                <w:rFonts w:ascii="Arial" w:hAnsi="Arial" w:cs="Arial"/>
              </w:rPr>
              <w:t xml:space="preserve">C# </w:t>
            </w:r>
          </w:p>
          <w:p w14:paraId="7AAA69FB" w14:textId="3BCE774E" w:rsidR="00C354EC" w:rsidRPr="00C354EC" w:rsidRDefault="00451319" w:rsidP="006E1507">
            <w:pPr>
              <w:pStyle w:val="ListBullet"/>
              <w:contextualSpacing w:val="0"/>
            </w:pPr>
            <w:r w:rsidRPr="00C354EC">
              <w:rPr>
                <w:rFonts w:ascii="Arial" w:hAnsi="Arial" w:cs="Arial"/>
              </w:rPr>
              <w:t xml:space="preserve"> Entity Framework </w:t>
            </w:r>
          </w:p>
          <w:p w14:paraId="089E1B4B" w14:textId="76B0CAC6" w:rsidR="001F4E6D" w:rsidRPr="006E1507" w:rsidRDefault="00451319" w:rsidP="006E1507">
            <w:pPr>
              <w:pStyle w:val="ListBullet"/>
              <w:contextualSpacing w:val="0"/>
            </w:pPr>
            <w:r w:rsidRPr="00C354EC">
              <w:rPr>
                <w:rFonts w:ascii="Arial" w:hAnsi="Arial" w:cs="Arial"/>
              </w:rPr>
              <w:t xml:space="preserve"> ASP.NET CORE</w:t>
            </w:r>
          </w:p>
        </w:tc>
        <w:tc>
          <w:tcPr>
            <w:tcW w:w="4675" w:type="dxa"/>
            <w:tcMar>
              <w:left w:w="360" w:type="dxa"/>
            </w:tcMar>
          </w:tcPr>
          <w:p w14:paraId="3489BAB4" w14:textId="42647E67" w:rsidR="003A0632" w:rsidRPr="00C354EC" w:rsidRDefault="00451319" w:rsidP="006E1507">
            <w:pPr>
              <w:pStyle w:val="ListBullet"/>
              <w:contextualSpacing w:val="0"/>
              <w:rPr>
                <w:rFonts w:ascii="Arial" w:hAnsi="Arial" w:cs="Arial"/>
              </w:rPr>
            </w:pPr>
            <w:r w:rsidRPr="00C354EC">
              <w:rPr>
                <w:rFonts w:ascii="Arial" w:hAnsi="Arial" w:cs="Arial"/>
              </w:rPr>
              <w:t>HTML , CSS , JS</w:t>
            </w:r>
          </w:p>
          <w:p w14:paraId="22CC568C" w14:textId="09ED8AE4" w:rsidR="001E3120" w:rsidRPr="00C354EC" w:rsidRDefault="00451319" w:rsidP="006E1507">
            <w:pPr>
              <w:pStyle w:val="ListBullet"/>
              <w:contextualSpacing w:val="0"/>
              <w:rPr>
                <w:rFonts w:ascii="Arial" w:hAnsi="Arial" w:cs="Arial"/>
              </w:rPr>
            </w:pPr>
            <w:r w:rsidRPr="00C354EC">
              <w:rPr>
                <w:rFonts w:ascii="Arial" w:hAnsi="Arial" w:cs="Arial"/>
              </w:rPr>
              <w:t>REACT</w:t>
            </w:r>
          </w:p>
          <w:p w14:paraId="1420F375" w14:textId="139D7237" w:rsidR="001E3120" w:rsidRPr="006E1507" w:rsidRDefault="00451319" w:rsidP="006E1507">
            <w:pPr>
              <w:pStyle w:val="ListBullet"/>
              <w:contextualSpacing w:val="0"/>
            </w:pPr>
            <w:r w:rsidRPr="00C354EC">
              <w:rPr>
                <w:rFonts w:ascii="Arial" w:hAnsi="Arial" w:cs="Arial"/>
              </w:rPr>
              <w:t>SQLSERVER</w:t>
            </w:r>
          </w:p>
        </w:tc>
      </w:tr>
    </w:tbl>
    <w:sdt>
      <w:sdtPr>
        <w:alias w:val="Activities:"/>
        <w:tag w:val="Activities:"/>
        <w:id w:val="1223332893"/>
        <w:placeholder>
          <w:docPart w:val="2048A93D33A24514BC35A478E00ED306"/>
        </w:placeholder>
        <w:temporary/>
        <w:showingPlcHdr/>
        <w15:appearance w15:val="hidden"/>
      </w:sdtPr>
      <w:sdtEndPr/>
      <w:sdtContent>
        <w:p w14:paraId="6074E602" w14:textId="77777777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7FA8CC8A" w14:textId="714210E2" w:rsidR="00B51D1B" w:rsidRPr="00C354EC" w:rsidRDefault="00C354EC" w:rsidP="00C354EC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C354EC">
        <w:rPr>
          <w:rFonts w:ascii="Arial" w:hAnsi="Arial" w:cs="Arial"/>
        </w:rPr>
        <w:t xml:space="preserve">Playing cricket </w:t>
      </w:r>
    </w:p>
    <w:p w14:paraId="0E8E9176" w14:textId="7E0A5E27" w:rsidR="00C354EC" w:rsidRPr="00C354EC" w:rsidRDefault="00C354EC" w:rsidP="00C354EC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C354EC">
        <w:rPr>
          <w:rFonts w:ascii="Arial" w:hAnsi="Arial" w:cs="Arial"/>
        </w:rPr>
        <w:t xml:space="preserve">Reading Japanese manga </w:t>
      </w:r>
    </w:p>
    <w:sectPr w:rsidR="00C354EC" w:rsidRPr="00C354EC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3E1A0" w14:textId="77777777" w:rsidR="00347BDA" w:rsidRDefault="00347BDA" w:rsidP="0068194B">
      <w:r>
        <w:separator/>
      </w:r>
    </w:p>
    <w:p w14:paraId="16F37132" w14:textId="77777777" w:rsidR="00347BDA" w:rsidRDefault="00347BDA"/>
    <w:p w14:paraId="144A5C3D" w14:textId="77777777" w:rsidR="00347BDA" w:rsidRDefault="00347BDA"/>
  </w:endnote>
  <w:endnote w:type="continuationSeparator" w:id="0">
    <w:p w14:paraId="2B603274" w14:textId="77777777" w:rsidR="00347BDA" w:rsidRDefault="00347BDA" w:rsidP="0068194B">
      <w:r>
        <w:continuationSeparator/>
      </w:r>
    </w:p>
    <w:p w14:paraId="247C54E6" w14:textId="77777777" w:rsidR="00347BDA" w:rsidRDefault="00347BDA"/>
    <w:p w14:paraId="50D1BD57" w14:textId="77777777" w:rsidR="00347BDA" w:rsidRDefault="00347B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30E346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BC6F8" w14:textId="77777777" w:rsidR="00347BDA" w:rsidRDefault="00347BDA" w:rsidP="0068194B">
      <w:r>
        <w:separator/>
      </w:r>
    </w:p>
    <w:p w14:paraId="03CCBCE3" w14:textId="77777777" w:rsidR="00347BDA" w:rsidRDefault="00347BDA"/>
    <w:p w14:paraId="60770B0F" w14:textId="77777777" w:rsidR="00347BDA" w:rsidRDefault="00347BDA"/>
  </w:footnote>
  <w:footnote w:type="continuationSeparator" w:id="0">
    <w:p w14:paraId="031FDDB7" w14:textId="77777777" w:rsidR="00347BDA" w:rsidRDefault="00347BDA" w:rsidP="0068194B">
      <w:r>
        <w:continuationSeparator/>
      </w:r>
    </w:p>
    <w:p w14:paraId="78895A91" w14:textId="77777777" w:rsidR="00347BDA" w:rsidRDefault="00347BDA"/>
    <w:p w14:paraId="48646982" w14:textId="77777777" w:rsidR="00347BDA" w:rsidRDefault="00347B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11BB6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CD9055F" wp14:editId="2CB00BD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FEB9980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1F3E4F41"/>
    <w:multiLevelType w:val="hybridMultilevel"/>
    <w:tmpl w:val="71EA8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5726D3F"/>
    <w:multiLevelType w:val="hybridMultilevel"/>
    <w:tmpl w:val="C1C8C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2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DA"/>
    <w:rsid w:val="000001EF"/>
    <w:rsid w:val="00007322"/>
    <w:rsid w:val="00007728"/>
    <w:rsid w:val="00022EB2"/>
    <w:rsid w:val="00024584"/>
    <w:rsid w:val="00024730"/>
    <w:rsid w:val="00055E95"/>
    <w:rsid w:val="0007021F"/>
    <w:rsid w:val="000A7A03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47BDA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51319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D65FA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0D22"/>
    <w:rsid w:val="00BA1546"/>
    <w:rsid w:val="00BB4E51"/>
    <w:rsid w:val="00BD431F"/>
    <w:rsid w:val="00BE423E"/>
    <w:rsid w:val="00BF61AC"/>
    <w:rsid w:val="00C354E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2424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DDD5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097606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4B6BA1EE0A848B699585D0A0C215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531A7-FE8F-4BC9-97C8-747BFA9E9CF3}"/>
      </w:docPartPr>
      <w:docPartBody>
        <w:p w:rsidR="00000000" w:rsidRDefault="00191868">
          <w:pPr>
            <w:pStyle w:val="94B6BA1EE0A848B699585D0A0C2156D9"/>
          </w:pPr>
          <w:r w:rsidRPr="00CF1A49">
            <w:t>·</w:t>
          </w:r>
        </w:p>
      </w:docPartBody>
    </w:docPart>
    <w:docPart>
      <w:docPartPr>
        <w:name w:val="57DDB17056D54EB0A378B9F0CE998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C738C-DBF3-4481-A93A-257213652F6D}"/>
      </w:docPartPr>
      <w:docPartBody>
        <w:p w:rsidR="00000000" w:rsidRDefault="00191868">
          <w:pPr>
            <w:pStyle w:val="57DDB17056D54EB0A378B9F0CE9988E2"/>
          </w:pPr>
          <w:r w:rsidRPr="00CF1A49">
            <w:t>·</w:t>
          </w:r>
        </w:p>
      </w:docPartBody>
    </w:docPart>
    <w:docPart>
      <w:docPartPr>
        <w:name w:val="559DFCD86A0A40BBB469AF46DEC9B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E97F7-184A-4A42-9FE3-9D822E2F987A}"/>
      </w:docPartPr>
      <w:docPartBody>
        <w:p w:rsidR="00000000" w:rsidRDefault="00191868">
          <w:pPr>
            <w:pStyle w:val="559DFCD86A0A40BBB469AF46DEC9B45E"/>
          </w:pPr>
          <w:r w:rsidRPr="00CF1A49">
            <w:t>Experience</w:t>
          </w:r>
        </w:p>
      </w:docPartBody>
    </w:docPart>
    <w:docPart>
      <w:docPartPr>
        <w:name w:val="C2F4C556565A49A1BB487FD249E82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CC7B8-7D4D-4902-A1BF-693856FFD99C}"/>
      </w:docPartPr>
      <w:docPartBody>
        <w:p w:rsidR="00000000" w:rsidRDefault="00191868">
          <w:pPr>
            <w:pStyle w:val="C2F4C556565A49A1BB487FD249E82EE3"/>
          </w:pPr>
          <w:r w:rsidRPr="00CF1A49">
            <w:t>To</w:t>
          </w:r>
        </w:p>
      </w:docPartBody>
    </w:docPart>
    <w:docPart>
      <w:docPartPr>
        <w:name w:val="9E2391F5A3DC4406936D31A49C694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3CD60-2089-49A8-ABDA-4F2687DF5FB0}"/>
      </w:docPartPr>
      <w:docPartBody>
        <w:p w:rsidR="00000000" w:rsidRDefault="00191868">
          <w:pPr>
            <w:pStyle w:val="9E2391F5A3DC4406936D31A49C694F75"/>
          </w:pPr>
          <w:r w:rsidRPr="00CF1A49">
            <w:t>Education</w:t>
          </w:r>
        </w:p>
      </w:docPartBody>
    </w:docPart>
    <w:docPart>
      <w:docPartPr>
        <w:name w:val="0BD7C2FD698B40FE973515148AFCD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1915-5099-4A42-8E14-223FAFB48FD1}"/>
      </w:docPartPr>
      <w:docPartBody>
        <w:p w:rsidR="00000000" w:rsidRDefault="00191868">
          <w:pPr>
            <w:pStyle w:val="0BD7C2FD698B40FE973515148AFCDD94"/>
          </w:pPr>
          <w:r w:rsidRPr="00CF1A49">
            <w:t>Skills</w:t>
          </w:r>
        </w:p>
      </w:docPartBody>
    </w:docPart>
    <w:docPart>
      <w:docPartPr>
        <w:name w:val="2048A93D33A24514BC35A478E00ED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CF9F7-2854-4FEA-981B-2D62C531DA15}"/>
      </w:docPartPr>
      <w:docPartBody>
        <w:p w:rsidR="00000000" w:rsidRDefault="00191868">
          <w:pPr>
            <w:pStyle w:val="2048A93D33A24514BC35A478E00ED306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9AB8E94597491C99581527C0C4908B">
    <w:name w:val="1E9AB8E94597491C99581527C0C4908B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667C435D86204987ACA6F18A1B12C70D">
    <w:name w:val="667C435D86204987ACA6F18A1B12C70D"/>
  </w:style>
  <w:style w:type="paragraph" w:customStyle="1" w:styleId="501A54E5B98C45F39878F44CABE431A7">
    <w:name w:val="501A54E5B98C45F39878F44CABE431A7"/>
  </w:style>
  <w:style w:type="paragraph" w:customStyle="1" w:styleId="94B6BA1EE0A848B699585D0A0C2156D9">
    <w:name w:val="94B6BA1EE0A848B699585D0A0C2156D9"/>
  </w:style>
  <w:style w:type="paragraph" w:customStyle="1" w:styleId="A284AA241796440B9422301578E7F35D">
    <w:name w:val="A284AA241796440B9422301578E7F35D"/>
  </w:style>
  <w:style w:type="paragraph" w:customStyle="1" w:styleId="39413FEF757941EEA389D7B4E1897A48">
    <w:name w:val="39413FEF757941EEA389D7B4E1897A48"/>
  </w:style>
  <w:style w:type="paragraph" w:customStyle="1" w:styleId="57DDB17056D54EB0A378B9F0CE9988E2">
    <w:name w:val="57DDB17056D54EB0A378B9F0CE9988E2"/>
  </w:style>
  <w:style w:type="paragraph" w:customStyle="1" w:styleId="47528C9452764399A17F4B3CAB512E22">
    <w:name w:val="47528C9452764399A17F4B3CAB512E22"/>
  </w:style>
  <w:style w:type="paragraph" w:customStyle="1" w:styleId="EED18D0F98824DA7AA29571452B811C7">
    <w:name w:val="EED18D0F98824DA7AA29571452B811C7"/>
  </w:style>
  <w:style w:type="paragraph" w:customStyle="1" w:styleId="0E7016FBF50C47488436464CDB9D1FE1">
    <w:name w:val="0E7016FBF50C47488436464CDB9D1FE1"/>
  </w:style>
  <w:style w:type="paragraph" w:customStyle="1" w:styleId="FED8951FA6C0432A938B6FE87C0307DA">
    <w:name w:val="FED8951FA6C0432A938B6FE87C0307DA"/>
  </w:style>
  <w:style w:type="paragraph" w:customStyle="1" w:styleId="559DFCD86A0A40BBB469AF46DEC9B45E">
    <w:name w:val="559DFCD86A0A40BBB469AF46DEC9B45E"/>
  </w:style>
  <w:style w:type="paragraph" w:customStyle="1" w:styleId="693B99D27D4C4A73BC57B37C9B29C716">
    <w:name w:val="693B99D27D4C4A73BC57B37C9B29C716"/>
  </w:style>
  <w:style w:type="paragraph" w:customStyle="1" w:styleId="C2F4C556565A49A1BB487FD249E82EE3">
    <w:name w:val="C2F4C556565A49A1BB487FD249E82EE3"/>
  </w:style>
  <w:style w:type="paragraph" w:customStyle="1" w:styleId="F6EC9067B0004A72A287EE88071C2237">
    <w:name w:val="F6EC9067B0004A72A287EE88071C2237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D46028881C8748059B7C5BA75265C1FB">
    <w:name w:val="D46028881C8748059B7C5BA75265C1FB"/>
  </w:style>
  <w:style w:type="paragraph" w:customStyle="1" w:styleId="8DBE79D9081E4BCD9522413D5E1B6AEB">
    <w:name w:val="8DBE79D9081E4BCD9522413D5E1B6AEB"/>
  </w:style>
  <w:style w:type="paragraph" w:customStyle="1" w:styleId="5FAF5101CDD741328D21C28C0A8B57FB">
    <w:name w:val="5FAF5101CDD741328D21C28C0A8B57FB"/>
  </w:style>
  <w:style w:type="paragraph" w:customStyle="1" w:styleId="11D22D0A207247369AF3E3DEB9722E49">
    <w:name w:val="11D22D0A207247369AF3E3DEB9722E49"/>
  </w:style>
  <w:style w:type="paragraph" w:customStyle="1" w:styleId="51915DEDB9434A0C97F6C49D50FBBFAE">
    <w:name w:val="51915DEDB9434A0C97F6C49D50FBBFAE"/>
  </w:style>
  <w:style w:type="paragraph" w:customStyle="1" w:styleId="FBC9D360AB424715A828A9DD6624EC5B">
    <w:name w:val="FBC9D360AB424715A828A9DD6624EC5B"/>
  </w:style>
  <w:style w:type="paragraph" w:customStyle="1" w:styleId="D1344110C5C5485E8C4A06D949A3F9A0">
    <w:name w:val="D1344110C5C5485E8C4A06D949A3F9A0"/>
  </w:style>
  <w:style w:type="paragraph" w:customStyle="1" w:styleId="9E2391F5A3DC4406936D31A49C694F75">
    <w:name w:val="9E2391F5A3DC4406936D31A49C694F75"/>
  </w:style>
  <w:style w:type="paragraph" w:customStyle="1" w:styleId="EBA94F72EB57456E8EAE58D3301DE28B">
    <w:name w:val="EBA94F72EB57456E8EAE58D3301DE28B"/>
  </w:style>
  <w:style w:type="paragraph" w:customStyle="1" w:styleId="0FE962E0020341029A27BED3A7CB36E7">
    <w:name w:val="0FE962E0020341029A27BED3A7CB36E7"/>
  </w:style>
  <w:style w:type="paragraph" w:customStyle="1" w:styleId="D83CAE773AF340B384E27AD8C85B90D1">
    <w:name w:val="D83CAE773AF340B384E27AD8C85B90D1"/>
  </w:style>
  <w:style w:type="paragraph" w:customStyle="1" w:styleId="8D6AB2E273014E2C87DDDFAAF4A54891">
    <w:name w:val="8D6AB2E273014E2C87DDDFAAF4A54891"/>
  </w:style>
  <w:style w:type="paragraph" w:customStyle="1" w:styleId="6F10C5D0F5C94B94B99AD796691D8BB1">
    <w:name w:val="6F10C5D0F5C94B94B99AD796691D8BB1"/>
  </w:style>
  <w:style w:type="paragraph" w:customStyle="1" w:styleId="2DC012E1AB304778BC31E9D432F56285">
    <w:name w:val="2DC012E1AB304778BC31E9D432F56285"/>
  </w:style>
  <w:style w:type="paragraph" w:customStyle="1" w:styleId="E18F5C089711447B868AAFC6BE83A306">
    <w:name w:val="E18F5C089711447B868AAFC6BE83A306"/>
  </w:style>
  <w:style w:type="paragraph" w:customStyle="1" w:styleId="3928C42E759749B5A0E7A8C5B9C90DD7">
    <w:name w:val="3928C42E759749B5A0E7A8C5B9C90DD7"/>
  </w:style>
  <w:style w:type="paragraph" w:customStyle="1" w:styleId="F303F9A8819348168447CB668245ACD2">
    <w:name w:val="F303F9A8819348168447CB668245ACD2"/>
  </w:style>
  <w:style w:type="paragraph" w:customStyle="1" w:styleId="EA9A8E5DA6154DC9A687C550A2D7F24C">
    <w:name w:val="EA9A8E5DA6154DC9A687C550A2D7F24C"/>
  </w:style>
  <w:style w:type="paragraph" w:customStyle="1" w:styleId="0BD7C2FD698B40FE973515148AFCDD94">
    <w:name w:val="0BD7C2FD698B40FE973515148AFCDD94"/>
  </w:style>
  <w:style w:type="paragraph" w:customStyle="1" w:styleId="BAE47B32213D4E4AB2F22B253370D918">
    <w:name w:val="BAE47B32213D4E4AB2F22B253370D918"/>
  </w:style>
  <w:style w:type="paragraph" w:customStyle="1" w:styleId="7E644DDF1D3C4F2B868B4827CBBB20F5">
    <w:name w:val="7E644DDF1D3C4F2B868B4827CBBB20F5"/>
  </w:style>
  <w:style w:type="paragraph" w:customStyle="1" w:styleId="BECBCF4701504ACD9D4EB3E0D6E98210">
    <w:name w:val="BECBCF4701504ACD9D4EB3E0D6E98210"/>
  </w:style>
  <w:style w:type="paragraph" w:customStyle="1" w:styleId="790E4D35CB76428FB46E20E2CED12356">
    <w:name w:val="790E4D35CB76428FB46E20E2CED12356"/>
  </w:style>
  <w:style w:type="paragraph" w:customStyle="1" w:styleId="24DA9B9CB09F47D48DA4AAA0456A2BE6">
    <w:name w:val="24DA9B9CB09F47D48DA4AAA0456A2BE6"/>
  </w:style>
  <w:style w:type="paragraph" w:customStyle="1" w:styleId="2048A93D33A24514BC35A478E00ED306">
    <w:name w:val="2048A93D33A24514BC35A478E00ED306"/>
  </w:style>
  <w:style w:type="paragraph" w:customStyle="1" w:styleId="664051C7F2D842A4A593E2CA658949AA">
    <w:name w:val="664051C7F2D842A4A593E2CA658949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2022-06-26T09:03:00Z</dcterms:created>
  <dcterms:modified xsi:type="dcterms:W3CDTF">2022-06-26T09:29:00Z</dcterms:modified>
  <cp:category/>
</cp:coreProperties>
</file>